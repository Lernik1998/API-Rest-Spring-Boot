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CC9A1" w14:textId="1E8F7AC1" w:rsidR="005A6A9B" w:rsidRDefault="00BD6922">
      <w:pPr>
        <w:pStyle w:val="Ttulo1"/>
      </w:pPr>
      <w:r>
        <w:t xml:space="preserve">Spring </w:t>
      </w:r>
    </w:p>
    <w:p w14:paraId="4AE95DB0" w14:textId="687C3BFC" w:rsidR="005A6A9B" w:rsidRDefault="00BD6922">
      <w:pPr>
        <w:pStyle w:val="Ttulo2"/>
      </w:pPr>
      <w:r>
        <w:t xml:space="preserve">Es un </w:t>
      </w:r>
      <w:proofErr w:type="spellStart"/>
      <w:r>
        <w:t>framework</w:t>
      </w:r>
      <w:proofErr w:type="spellEnd"/>
      <w:r>
        <w:t xml:space="preserve"> de Java</w:t>
      </w:r>
      <w:r w:rsidR="008D0E7E">
        <w:t xml:space="preserve"> que tiene como objetivo agilizar el proceso de desarrollo de aplicaciones.</w:t>
      </w:r>
    </w:p>
    <w:p w14:paraId="1B861DA5" w14:textId="77777777" w:rsidR="008D0E7E" w:rsidRDefault="008D0E7E" w:rsidP="008D0E7E"/>
    <w:p w14:paraId="4D730C2D" w14:textId="423FA688" w:rsidR="008D0E7E" w:rsidRDefault="008D0E7E" w:rsidP="008D0E7E">
      <w:r>
        <w:t xml:space="preserve">Spring </w:t>
      </w:r>
      <w:proofErr w:type="spellStart"/>
      <w:r>
        <w:t>Boot</w:t>
      </w:r>
      <w:proofErr w:type="spellEnd"/>
    </w:p>
    <w:p w14:paraId="3ED41A2F" w14:textId="53C328FB" w:rsidR="008D0E7E" w:rsidRDefault="008D0E7E" w:rsidP="008D0E7E">
      <w:r>
        <w:t>Es una herramienta dentro de Spring, una extensión de Spring</w:t>
      </w:r>
      <w:r w:rsidR="00965A72">
        <w:t>, que tiene como finalidad simplificar la creación y configuración inicial de aplicaciones web.</w:t>
      </w:r>
    </w:p>
    <w:p w14:paraId="19DC22D0" w14:textId="79A1F5EE" w:rsidR="00965A72" w:rsidRDefault="00965A72" w:rsidP="008D0E7E">
      <w:r>
        <w:t>Solo necesita configuración básica:</w:t>
      </w:r>
    </w:p>
    <w:p w14:paraId="10543EF1" w14:textId="065B5EE3" w:rsidR="00965A72" w:rsidRDefault="00965A72" w:rsidP="008D0E7E">
      <w:r>
        <w:tab/>
        <w:t>-Uso de librerías</w:t>
      </w:r>
    </w:p>
    <w:p w14:paraId="27016F35" w14:textId="3DCDA1F5" w:rsidR="00965A72" w:rsidRDefault="00965A72" w:rsidP="008D0E7E">
      <w:r>
        <w:tab/>
        <w:t xml:space="preserve">-Integración con otras herramientas o proyecto Spring </w:t>
      </w:r>
    </w:p>
    <w:p w14:paraId="4C43B020" w14:textId="77777777" w:rsidR="00965A72" w:rsidRDefault="00965A72" w:rsidP="008D0E7E"/>
    <w:p w14:paraId="37E455DF" w14:textId="373BA447" w:rsidR="00965A72" w:rsidRDefault="00965A72" w:rsidP="008D0E7E">
      <w:r>
        <w:t>Primeros pasos</w:t>
      </w:r>
    </w:p>
    <w:p w14:paraId="31542353" w14:textId="77777777" w:rsidR="00965A72" w:rsidRDefault="00965A72" w:rsidP="008D0E7E"/>
    <w:p w14:paraId="2B0D7736" w14:textId="78C47796" w:rsidR="00965A72" w:rsidRDefault="00965A72" w:rsidP="008D0E7E">
      <w:r>
        <w:t xml:space="preserve">Accedemos al siguiente enlace: </w:t>
      </w:r>
      <w:hyperlink r:id="rId7" w:history="1">
        <w:r w:rsidRPr="00356A84">
          <w:rPr>
            <w:rStyle w:val="Hipervnculo"/>
          </w:rPr>
          <w:t>https://start.spring.io</w:t>
        </w:r>
      </w:hyperlink>
    </w:p>
    <w:p w14:paraId="29E5990E" w14:textId="3AB46FE3" w:rsidR="00965A72" w:rsidRDefault="00965A72" w:rsidP="008D0E7E">
      <w:r>
        <w:t>Indicamos el Gestor de dependencias:</w:t>
      </w:r>
    </w:p>
    <w:p w14:paraId="0D7DD3DA" w14:textId="1C5B9C6C" w:rsidR="00965A72" w:rsidRDefault="00965A72" w:rsidP="008D0E7E">
      <w:r>
        <w:t>Es donde tenemos todas las herramientas y librerías que necesitamos y que lo usamos para poder descargarlas, parecido al NPM de JavaScript.</w:t>
      </w:r>
    </w:p>
    <w:p w14:paraId="0B96F086" w14:textId="0A633905" w:rsidR="00965A72" w:rsidRDefault="00965A72" w:rsidP="008D0E7E">
      <w:r w:rsidRPr="00965A72">
        <w:drawing>
          <wp:inline distT="0" distB="0" distL="0" distR="0" wp14:anchorId="163EB7CD" wp14:editId="37FE37CA">
            <wp:extent cx="3721100" cy="1219200"/>
            <wp:effectExtent l="0" t="0" r="0" b="0"/>
            <wp:docPr id="9417871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7151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Usaremos Maven que es la más utilizada para Java.</w:t>
      </w:r>
    </w:p>
    <w:p w14:paraId="5CB0A670" w14:textId="2AFBBB5A" w:rsidR="00965A72" w:rsidRDefault="00CF322D" w:rsidP="008D0E7E">
      <w:r w:rsidRPr="00CF322D">
        <w:lastRenderedPageBreak/>
        <w:drawing>
          <wp:inline distT="0" distB="0" distL="0" distR="0" wp14:anchorId="164F36DA" wp14:editId="7084335D">
            <wp:extent cx="5225970" cy="2536277"/>
            <wp:effectExtent l="0" t="0" r="0" b="3810"/>
            <wp:docPr id="191993847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38474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5193" cy="254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E4AF" w14:textId="3F121B63" w:rsidR="00965A72" w:rsidRDefault="00CF322D" w:rsidP="008D0E7E">
      <w:r>
        <w:t>Y generamos el Jar, lo descargamos y lo descomprimimos.</w:t>
      </w:r>
    </w:p>
    <w:p w14:paraId="1577B7BF" w14:textId="77777777" w:rsidR="00CF322D" w:rsidRDefault="00CF322D" w:rsidP="008D0E7E"/>
    <w:p w14:paraId="64E32183" w14:textId="2EEA2055" w:rsidR="00CF322D" w:rsidRDefault="00CF322D" w:rsidP="008D0E7E">
      <w:r w:rsidRPr="00CF322D">
        <w:drawing>
          <wp:inline distT="0" distB="0" distL="0" distR="0" wp14:anchorId="66E73AC3" wp14:editId="57FCA28C">
            <wp:extent cx="3149600" cy="1296365"/>
            <wp:effectExtent l="0" t="0" r="0" b="0"/>
            <wp:docPr id="7733252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25223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1846" cy="13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0BE1" w14:textId="5FB0DF89" w:rsidR="00CF322D" w:rsidRDefault="001B320D" w:rsidP="008D0E7E">
      <w:r>
        <w:t xml:space="preserve"> </w:t>
      </w:r>
    </w:p>
    <w:p w14:paraId="53D0412E" w14:textId="77777777" w:rsidR="0092278D" w:rsidRDefault="0092278D" w:rsidP="008D0E7E"/>
    <w:p w14:paraId="6CA60608" w14:textId="08D2DF52" w:rsidR="0092278D" w:rsidRDefault="0092278D" w:rsidP="008D0E7E">
      <w:r>
        <w:t>MVC Modelo Vista Controlador</w:t>
      </w:r>
    </w:p>
    <w:p w14:paraId="6B3AF8CB" w14:textId="10D84919" w:rsidR="0092278D" w:rsidRPr="008D0E7E" w:rsidRDefault="0092278D" w:rsidP="008D0E7E">
      <w:r>
        <w:t>Es un patrón de diseño que permite separar la lógica y la vista del usuario, utilizando como intermediario el controlador que toma las decisiones de como interactúan la vista (Front-</w:t>
      </w:r>
      <w:proofErr w:type="spellStart"/>
      <w:r>
        <w:t>End</w:t>
      </w:r>
      <w:proofErr w:type="spellEnd"/>
      <w:r>
        <w:t xml:space="preserve">) y el </w:t>
      </w:r>
      <w:proofErr w:type="gramStart"/>
      <w:r>
        <w:t>modelo(</w:t>
      </w:r>
      <w:proofErr w:type="gramEnd"/>
      <w:r>
        <w:t>Clases).</w:t>
      </w:r>
    </w:p>
    <w:p w14:paraId="08882A5C" w14:textId="77777777" w:rsidR="00BD6922" w:rsidRDefault="00BD6922" w:rsidP="00BD6922"/>
    <w:p w14:paraId="65CFAB78" w14:textId="3EA6256C" w:rsidR="00191646" w:rsidRDefault="0092278D" w:rsidP="00BD6922">
      <w:r w:rsidRPr="0092278D">
        <w:drawing>
          <wp:inline distT="0" distB="0" distL="0" distR="0" wp14:anchorId="06F674FB" wp14:editId="1441CD46">
            <wp:extent cx="5732145" cy="2239645"/>
            <wp:effectExtent l="0" t="0" r="0" b="1905"/>
            <wp:docPr id="170124279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42794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8D22" w14:textId="0D2E5C5A" w:rsidR="00191646" w:rsidRDefault="00F37144" w:rsidP="00BD6922">
      <w:r>
        <w:lastRenderedPageBreak/>
        <w:t>En el paquete de controlador creamos una clase e indicamos mediante la notación @RestController que es un controlador.</w:t>
      </w:r>
    </w:p>
    <w:p w14:paraId="0F50C6EB" w14:textId="77777777" w:rsidR="00F37144" w:rsidRDefault="00F37144" w:rsidP="00BD6922"/>
    <w:p w14:paraId="7B09870C" w14:textId="77777777" w:rsidR="00F37144" w:rsidRDefault="00F37144" w:rsidP="00BD6922">
      <w:r w:rsidRPr="00F37144">
        <w:drawing>
          <wp:inline distT="0" distB="0" distL="0" distR="0" wp14:anchorId="036143B4" wp14:editId="1992FE5B">
            <wp:extent cx="5732145" cy="1037590"/>
            <wp:effectExtent l="0" t="0" r="0" b="3810"/>
            <wp:docPr id="1015716154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16154" name="Imagen 1" descr="Interfaz de usuario gráfica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A527" w14:textId="335560F2" w:rsidR="00F37144" w:rsidRDefault="00F37144" w:rsidP="00BD6922">
      <w:r>
        <w:t xml:space="preserve">Y seguido generamos el </w:t>
      </w:r>
      <w:proofErr w:type="spellStart"/>
      <w:r>
        <w:t>EndPoint</w:t>
      </w:r>
      <w:proofErr w:type="spellEnd"/>
      <w:r w:rsidR="008E5CFC">
        <w:t>, que es un método que cuando hagamos uso de él, que va a tener una URL o dirección, va a responder a algo o hacer algo.</w:t>
      </w:r>
    </w:p>
    <w:p w14:paraId="3C266790" w14:textId="77777777" w:rsidR="008E5CFC" w:rsidRDefault="008E5CFC" w:rsidP="00BD6922"/>
    <w:p w14:paraId="1ABBBB5F" w14:textId="03112257" w:rsidR="008E5CFC" w:rsidRDefault="008E5CFC" w:rsidP="00BD6922">
      <w:r>
        <w:rPr>
          <w:noProof/>
        </w:rPr>
        <w:drawing>
          <wp:inline distT="0" distB="0" distL="0" distR="0" wp14:anchorId="435F0852" wp14:editId="6D18D75C">
            <wp:extent cx="3302000" cy="1155700"/>
            <wp:effectExtent l="0" t="0" r="0" b="0"/>
            <wp:docPr id="1173295171" name="Imagen 3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95171" name="Imagen 3" descr="Interfaz de usuario gráfica, Texto&#10;&#10;Descripción generada automáticamente con confianza me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7019" w14:textId="6E9747EA" w:rsidR="008E5CFC" w:rsidRDefault="008E5CFC" w:rsidP="00BD6922">
      <w:r>
        <w:t>Además, hay que establecer la URL y el método por el cual se va a ejecutar.</w:t>
      </w:r>
    </w:p>
    <w:p w14:paraId="7DFE1726" w14:textId="28CB0AF1" w:rsidR="008E5CFC" w:rsidRDefault="008E5CFC" w:rsidP="00BD6922">
      <w:r>
        <w:t xml:space="preserve"> </w:t>
      </w:r>
      <w:r w:rsidR="00480DE4">
        <w:t xml:space="preserve"> </w:t>
      </w:r>
    </w:p>
    <w:p w14:paraId="34650ACD" w14:textId="77777777" w:rsidR="00191646" w:rsidRDefault="00191646" w:rsidP="00BD6922"/>
    <w:p w14:paraId="22DCB7E9" w14:textId="77777777" w:rsidR="00191646" w:rsidRDefault="00191646" w:rsidP="00BD6922"/>
    <w:p w14:paraId="69DC390D" w14:textId="77777777" w:rsidR="00191646" w:rsidRDefault="00191646" w:rsidP="00BD6922"/>
    <w:p w14:paraId="5E88AECF" w14:textId="77777777" w:rsidR="00191646" w:rsidRDefault="00191646" w:rsidP="00BD6922"/>
    <w:p w14:paraId="7232230B" w14:textId="77777777" w:rsidR="00191646" w:rsidRDefault="00191646" w:rsidP="00BD6922"/>
    <w:p w14:paraId="624B6CCC" w14:textId="77777777" w:rsidR="00191646" w:rsidRDefault="00191646" w:rsidP="00BD6922"/>
    <w:p w14:paraId="5BB3081D" w14:textId="77777777" w:rsidR="00191646" w:rsidRDefault="00191646" w:rsidP="00BD6922"/>
    <w:p w14:paraId="21FDA087" w14:textId="77777777" w:rsidR="00191646" w:rsidRDefault="00191646" w:rsidP="00BD6922"/>
    <w:p w14:paraId="29F5873F" w14:textId="77777777" w:rsidR="00191646" w:rsidRDefault="00191646" w:rsidP="00BD6922"/>
    <w:p w14:paraId="2F342351" w14:textId="77777777" w:rsidR="00191646" w:rsidRDefault="00191646" w:rsidP="00BD6922"/>
    <w:p w14:paraId="2E77775B" w14:textId="77777777" w:rsidR="00191646" w:rsidRDefault="00191646" w:rsidP="00BD6922"/>
    <w:p w14:paraId="3B91B895" w14:textId="77777777" w:rsidR="00191646" w:rsidRDefault="00191646" w:rsidP="00BD6922"/>
    <w:p w14:paraId="4EC1111B" w14:textId="5FD4CA6F" w:rsidR="00191646" w:rsidRDefault="00191646" w:rsidP="00BD6922">
      <w:r>
        <w:t>Métodos HTTP</w:t>
      </w:r>
    </w:p>
    <w:p w14:paraId="74530E9C" w14:textId="77777777" w:rsidR="00C839E6" w:rsidRDefault="00C839E6" w:rsidP="00BD6922"/>
    <w:p w14:paraId="771A1692" w14:textId="77777777" w:rsidR="00C839E6" w:rsidRDefault="00C839E6" w:rsidP="00BD6922"/>
    <w:p w14:paraId="4FC7EE66" w14:textId="1C60085E" w:rsidR="00C839E6" w:rsidRDefault="00C839E6" w:rsidP="00BD6922">
      <w:r>
        <w:rPr>
          <w:noProof/>
        </w:rPr>
        <w:drawing>
          <wp:inline distT="0" distB="0" distL="0" distR="0" wp14:anchorId="2B2DBF56" wp14:editId="13686C45">
            <wp:extent cx="5732145" cy="4060825"/>
            <wp:effectExtent l="0" t="0" r="0" b="3175"/>
            <wp:docPr id="29941370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13700" name="Imagen 1" descr="Tabl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ADCC" w14:textId="77777777" w:rsidR="00C839E6" w:rsidRDefault="00C839E6" w:rsidP="00BD6922"/>
    <w:p w14:paraId="77D2C48D" w14:textId="43B5B5E5" w:rsidR="00C839E6" w:rsidRDefault="00C839E6" w:rsidP="00BD6922"/>
    <w:p w14:paraId="6EED128E" w14:textId="77777777" w:rsidR="00C839E6" w:rsidRDefault="00C839E6" w:rsidP="00BD6922"/>
    <w:p w14:paraId="1A427C5F" w14:textId="77777777" w:rsidR="00C839E6" w:rsidRDefault="00C839E6" w:rsidP="00BD6922"/>
    <w:p w14:paraId="2F5F5A9A" w14:textId="77777777" w:rsidR="00C839E6" w:rsidRDefault="00C839E6" w:rsidP="00BD6922"/>
    <w:p w14:paraId="35D72707" w14:textId="77777777" w:rsidR="00C839E6" w:rsidRDefault="00C839E6" w:rsidP="00BD6922"/>
    <w:p w14:paraId="2EFA0DC6" w14:textId="77777777" w:rsidR="00C839E6" w:rsidRDefault="00C839E6" w:rsidP="00BD6922"/>
    <w:p w14:paraId="75F52F07" w14:textId="77777777" w:rsidR="00C839E6" w:rsidRDefault="00C839E6" w:rsidP="00BD6922"/>
    <w:p w14:paraId="337DBF62" w14:textId="77777777" w:rsidR="00C839E6" w:rsidRDefault="00C839E6" w:rsidP="00BD6922"/>
    <w:p w14:paraId="5834CDC4" w14:textId="77777777" w:rsidR="008D0E7E" w:rsidRDefault="008D0E7E" w:rsidP="00BD6922"/>
    <w:p w14:paraId="4F0D1E67" w14:textId="77777777" w:rsidR="00C839E6" w:rsidRDefault="00C839E6" w:rsidP="00BD6922"/>
    <w:p w14:paraId="4BDEEF0B" w14:textId="6B9EBE08" w:rsidR="00C839E6" w:rsidRDefault="00C839E6" w:rsidP="00BD6922">
      <w:pPr>
        <w:rPr>
          <w:b/>
          <w:color w:val="D87330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839E6">
        <w:rPr>
          <w:b/>
          <w:color w:val="D87330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APIS</w:t>
      </w:r>
    </w:p>
    <w:p w14:paraId="16476D6C" w14:textId="2834B9C2" w:rsidR="00C839E6" w:rsidRDefault="00C839E6" w:rsidP="00C839E6">
      <w:proofErr w:type="spellStart"/>
      <w:r>
        <w:t>Aplication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gramStart"/>
      <w:r>
        <w:t>Interface</w:t>
      </w:r>
      <w:proofErr w:type="gramEnd"/>
    </w:p>
    <w:p w14:paraId="35BDC476" w14:textId="2C6AECAD" w:rsidR="00C839E6" w:rsidRDefault="00C839E6" w:rsidP="00C839E6">
      <w:r>
        <w:t>Una interfaz es un punto de interconexión entre 2 partes, por ejemplo un Front-</w:t>
      </w:r>
      <w:proofErr w:type="spellStart"/>
      <w:proofErr w:type="gramStart"/>
      <w:r>
        <w:t>End</w:t>
      </w:r>
      <w:proofErr w:type="spellEnd"/>
      <w:r>
        <w:t>(</w:t>
      </w:r>
      <w:proofErr w:type="gramEnd"/>
      <w:r>
        <w:t>HTML,CSS y JS) con un Back-</w:t>
      </w:r>
      <w:proofErr w:type="spellStart"/>
      <w:r>
        <w:t>End</w:t>
      </w:r>
      <w:proofErr w:type="spellEnd"/>
      <w:r>
        <w:t>(Java) necesitaríamos de una API para interconectarlas ya que están desarrolladas en lenguajes de programación completamente distintos</w:t>
      </w:r>
      <w:r w:rsidR="008D0E7E">
        <w:t xml:space="preserve"> y tecnologías diferentes</w:t>
      </w:r>
      <w:r>
        <w:t>.</w:t>
      </w:r>
    </w:p>
    <w:p w14:paraId="7038842E" w14:textId="77777777" w:rsidR="008D0E7E" w:rsidRDefault="008D0E7E" w:rsidP="00C839E6"/>
    <w:p w14:paraId="3D1A941D" w14:textId="204C2F50" w:rsidR="00C839E6" w:rsidRDefault="00C839E6" w:rsidP="00C839E6">
      <w:r>
        <w:t xml:space="preserve">Y estas </w:t>
      </w:r>
      <w:proofErr w:type="spellStart"/>
      <w:r>
        <w:t>APIs</w:t>
      </w:r>
      <w:proofErr w:type="spellEnd"/>
      <w:r>
        <w:t xml:space="preserve"> usan generalmente un lenguaje universal llamado JSON.</w:t>
      </w:r>
    </w:p>
    <w:p w14:paraId="48F9B417" w14:textId="77777777" w:rsidR="00C839E6" w:rsidRDefault="00C839E6" w:rsidP="00C839E6"/>
    <w:p w14:paraId="17A0AAFD" w14:textId="038C4CD9" w:rsidR="00C839E6" w:rsidRDefault="00C839E6" w:rsidP="00C839E6">
      <w:r>
        <w:t>¿Qué significa que una API sea REST</w:t>
      </w:r>
      <w:r w:rsidR="00CA5C22">
        <w:t xml:space="preserve"> (</w:t>
      </w:r>
      <w:proofErr w:type="spellStart"/>
      <w:r w:rsidR="00CA5C22">
        <w:t>Representational</w:t>
      </w:r>
      <w:proofErr w:type="spellEnd"/>
      <w:r w:rsidR="00CA5C22">
        <w:t xml:space="preserve"> </w:t>
      </w:r>
      <w:proofErr w:type="spellStart"/>
      <w:r w:rsidR="00CA5C22">
        <w:t>State</w:t>
      </w:r>
      <w:proofErr w:type="spellEnd"/>
      <w:r w:rsidR="00CA5C22">
        <w:t xml:space="preserve"> Transfer)</w:t>
      </w:r>
      <w:r>
        <w:t>?</w:t>
      </w:r>
    </w:p>
    <w:p w14:paraId="119CC487" w14:textId="5FC1A845" w:rsidR="00CA5C22" w:rsidRDefault="00CA5C22" w:rsidP="00C839E6">
      <w:r>
        <w:t>REST indica que no tiene estado alguno y logra interconexiones mediante el protocolo HTTP con mensaje de tipo XML o JSON.</w:t>
      </w:r>
    </w:p>
    <w:p w14:paraId="63F36C66" w14:textId="77777777" w:rsidR="00CA5C22" w:rsidRDefault="00CA5C22" w:rsidP="00C839E6"/>
    <w:p w14:paraId="4788FFED" w14:textId="4BDA0368" w:rsidR="00CA5C22" w:rsidRDefault="00CA5C22" w:rsidP="00C839E6">
      <w:r>
        <w:rPr>
          <w:noProof/>
        </w:rPr>
        <w:drawing>
          <wp:inline distT="0" distB="0" distL="0" distR="0" wp14:anchorId="05C19430" wp14:editId="0C9279B9">
            <wp:extent cx="5732145" cy="1953895"/>
            <wp:effectExtent l="0" t="0" r="0" b="1905"/>
            <wp:docPr id="2021295305" name="Imagen 2" descr="Una captura de pantalla de un celular con texto e image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95305" name="Imagen 2" descr="Una captura de pantalla de un celular con texto e imagen&#10;&#10;Descripción generada automáticamente con confianza baja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7915" w14:textId="17AF19CD" w:rsidR="00CA5C22" w:rsidRDefault="00CA5C22" w:rsidP="00C839E6"/>
    <w:p w14:paraId="4C21F906" w14:textId="77777777" w:rsidR="00CA5C22" w:rsidRDefault="00CA5C22" w:rsidP="00C839E6"/>
    <w:p w14:paraId="0EC97C77" w14:textId="0008BF6D" w:rsidR="00C839E6" w:rsidRPr="00072A51" w:rsidRDefault="00C839E6" w:rsidP="00BD6922"/>
    <w:p w14:paraId="6121B369" w14:textId="688AF076" w:rsidR="00C839E6" w:rsidRPr="00C839E6" w:rsidRDefault="00C839E6" w:rsidP="00BD6922">
      <w:pPr>
        <w:rPr>
          <w:b/>
          <w:color w:val="D87330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ectPr w:rsidR="00C839E6" w:rsidRPr="00C839E6">
      <w:footerReference w:type="default" r:id="rId16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E84B4" w14:textId="77777777" w:rsidR="00472C5D" w:rsidRDefault="00472C5D">
      <w:r>
        <w:separator/>
      </w:r>
    </w:p>
    <w:p w14:paraId="5C75C67B" w14:textId="77777777" w:rsidR="00472C5D" w:rsidRDefault="00472C5D"/>
  </w:endnote>
  <w:endnote w:type="continuationSeparator" w:id="0">
    <w:p w14:paraId="5FA9664A" w14:textId="77777777" w:rsidR="00472C5D" w:rsidRDefault="00472C5D">
      <w:r>
        <w:continuationSeparator/>
      </w:r>
    </w:p>
    <w:p w14:paraId="00C615BB" w14:textId="77777777" w:rsidR="00472C5D" w:rsidRDefault="00472C5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6A9CC6" w14:textId="77777777" w:rsidR="005A6A9B" w:rsidRDefault="00B052CE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86570" w14:textId="77777777" w:rsidR="00472C5D" w:rsidRDefault="00472C5D">
      <w:r>
        <w:separator/>
      </w:r>
    </w:p>
    <w:p w14:paraId="49F846F0" w14:textId="77777777" w:rsidR="00472C5D" w:rsidRDefault="00472C5D"/>
  </w:footnote>
  <w:footnote w:type="continuationSeparator" w:id="0">
    <w:p w14:paraId="55FC4F3D" w14:textId="77777777" w:rsidR="00472C5D" w:rsidRDefault="00472C5D">
      <w:r>
        <w:continuationSeparator/>
      </w:r>
    </w:p>
    <w:p w14:paraId="4B78B32C" w14:textId="77777777" w:rsidR="00472C5D" w:rsidRDefault="00472C5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aconvietas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Listaconnmeros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57326469">
    <w:abstractNumId w:val="1"/>
  </w:num>
  <w:num w:numId="2" w16cid:durableId="1885022992">
    <w:abstractNumId w:val="0"/>
  </w:num>
  <w:num w:numId="3" w16cid:durableId="372192356">
    <w:abstractNumId w:val="2"/>
  </w:num>
  <w:num w:numId="4" w16cid:durableId="12767142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922"/>
    <w:rsid w:val="00072A51"/>
    <w:rsid w:val="000A1E95"/>
    <w:rsid w:val="00106A32"/>
    <w:rsid w:val="00191646"/>
    <w:rsid w:val="001B320D"/>
    <w:rsid w:val="0038301B"/>
    <w:rsid w:val="00472C5D"/>
    <w:rsid w:val="00480DE4"/>
    <w:rsid w:val="005A6A9B"/>
    <w:rsid w:val="008D0E7E"/>
    <w:rsid w:val="008E5CFC"/>
    <w:rsid w:val="0092278D"/>
    <w:rsid w:val="00965A72"/>
    <w:rsid w:val="00B052CE"/>
    <w:rsid w:val="00B90CB5"/>
    <w:rsid w:val="00BD6922"/>
    <w:rsid w:val="00C839E6"/>
    <w:rsid w:val="00CA5C22"/>
    <w:rsid w:val="00CF322D"/>
    <w:rsid w:val="00DD325E"/>
    <w:rsid w:val="00F3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64832C"/>
  <w15:chartTrackingRefBased/>
  <w15:docId w15:val="{2831E2AA-64A9-754D-8B4A-2FD105EBB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E95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vietas">
    <w:name w:val="List Bullet"/>
    <w:basedOn w:val="Normal"/>
    <w:uiPriority w:val="9"/>
    <w:qFormat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aconnmeros">
    <w:name w:val="List Number"/>
    <w:basedOn w:val="Normal"/>
    <w:uiPriority w:val="9"/>
    <w:qFormat/>
    <w:pPr>
      <w:numPr>
        <w:numId w:val="4"/>
      </w:numPr>
    </w:pPr>
  </w:style>
  <w:style w:type="paragraph" w:styleId="Encabezado">
    <w:name w:val="header"/>
    <w:basedOn w:val="Normal"/>
    <w:link w:val="EncabezadoCar"/>
    <w:uiPriority w:val="99"/>
    <w:unhideWhenUsed/>
    <w:qFormat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tulo">
    <w:name w:val="Title"/>
    <w:basedOn w:val="Normal"/>
    <w:link w:val="TtuloC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tulo">
    <w:name w:val="Subtitle"/>
    <w:basedOn w:val="Normal"/>
    <w:link w:val="SubttuloC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tuloCar">
    <w:name w:val="Subtítulo Car"/>
    <w:basedOn w:val="Fuentedeprrafopredeter"/>
    <w:link w:val="Subttulo"/>
    <w:uiPriority w:val="11"/>
    <w:semiHidden/>
    <w:rPr>
      <w:rFonts w:eastAsiaTheme="minorEastAsia"/>
      <w:caps/>
      <w:sz w:val="4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Ttulodellibro">
    <w:name w:val="Book Title"/>
    <w:basedOn w:val="Fuentedeprrafopredeter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nfasissutil">
    <w:name w:val="Subtle Emphasis"/>
    <w:basedOn w:val="Fuentedeprrafopredeter"/>
    <w:uiPriority w:val="19"/>
    <w:semiHidden/>
    <w:unhideWhenUsed/>
    <w:qFormat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unhideWhenUsed/>
    <w:qFormat/>
    <w:rPr>
      <w:b/>
      <w:iCs/>
      <w:color w:val="262626" w:themeColor="text1" w:themeTint="D9"/>
    </w:rPr>
  </w:style>
  <w:style w:type="character" w:styleId="nfasisintenso">
    <w:name w:val="Intense Emphasis"/>
    <w:basedOn w:val="Fuentedeprrafopredeter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Textoennegrita">
    <w:name w:val="Strong"/>
    <w:basedOn w:val="Fuentedeprrafopredeter"/>
    <w:uiPriority w:val="22"/>
    <w:semiHidden/>
    <w:unhideWhenUsed/>
    <w:qFormat/>
    <w:rPr>
      <w:b/>
      <w:bCs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CitaCar">
    <w:name w:val="Cita Car"/>
    <w:basedOn w:val="Fuentedeprrafopredeter"/>
    <w:link w:val="Cita"/>
    <w:uiPriority w:val="29"/>
    <w:semiHidden/>
    <w:rPr>
      <w:i/>
      <w:iCs/>
      <w:sz w:val="36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Pr>
      <w:b/>
      <w:i/>
      <w:iCs/>
      <w:sz w:val="36"/>
    </w:rPr>
  </w:style>
  <w:style w:type="character" w:styleId="Referenciasutil">
    <w:name w:val="Subtle Reference"/>
    <w:basedOn w:val="Fuentedeprrafopredeter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character" w:styleId="Hipervnculo">
    <w:name w:val="Hyperlink"/>
    <w:basedOn w:val="Fuentedeprrafopredeter"/>
    <w:uiPriority w:val="99"/>
    <w:unhideWhenUsed/>
    <w:rPr>
      <w:color w:val="731C3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5A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tart.spring.io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ernikgasparyan/Library/Containers/com.microsoft.Word/Data/Library/Application%20Support/Microsoft/Office/16.0/DTS/es-ES%7b5144655F-E099-A644-8284-D12896DA0831%7d/%7bB548F4E7-F2B7-244C-9B80-51BD3341BBC5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Tomar notas.dotx</Template>
  <TotalTime>28</TotalTime>
  <Pages>5</Pages>
  <Words>308</Words>
  <Characters>1698</Characters>
  <Application>Microsoft Office Word</Application>
  <DocSecurity>0</DocSecurity>
  <Lines>14</Lines>
  <Paragraphs>4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3" baseType="lpstr">
      <vt:lpstr/>
      <vt:lpstr/>
      <vt:lpstr>&lt;Lorem Ipsum&gt;</vt:lpstr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Lernik Gasparyan</dc:creator>
  <cp:keywords/>
  <dc:description/>
  <cp:lastModifiedBy>GASPARYAN, LERNIK</cp:lastModifiedBy>
  <cp:revision>1</cp:revision>
  <dcterms:created xsi:type="dcterms:W3CDTF">2024-08-03T10:23:00Z</dcterms:created>
  <dcterms:modified xsi:type="dcterms:W3CDTF">2024-08-03T20:53:00Z</dcterms:modified>
</cp:coreProperties>
</file>